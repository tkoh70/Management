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0"/>
        <w:gridCol w:w="5040"/>
      </w:tblGrid>
      <w:tr w:rsidR="00A31FC5" w:rsidRPr="000559F1" w14:paraId="0B6074B5" w14:textId="77777777">
        <w:tc>
          <w:tcPr>
            <w:tcW w:w="2500" w:type="pct"/>
            <w:shd w:val="clear" w:color="auto" w:fill="7E97AD" w:themeFill="accent1"/>
            <w:vAlign w:val="center"/>
          </w:tcPr>
          <w:p w14:paraId="72429376" w14:textId="30DAEE08" w:rsidR="00A31FC5" w:rsidRPr="006C76C6" w:rsidRDefault="00E166A8" w:rsidP="00AA59ED">
            <w:pPr>
              <w:pStyle w:val="a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현대 테라타워 </w:t>
            </w: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 xml:space="preserve">DMC </w:t>
            </w: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지식산업센터 </w:t>
            </w: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 xml:space="preserve">B626 </w:t>
            </w: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분양권 전매 확인 공문</w:t>
            </w:r>
          </w:p>
        </w:tc>
        <w:sdt>
          <w:sdtPr>
            <w:rPr>
              <w:rFonts w:ascii="맑은 고딕" w:eastAsia="맑은 고딕" w:hAnsi="맑은 고딕" w:hint="eastAsia"/>
            </w:rPr>
            <w:id w:val="715166947"/>
            <w:placeholder>
              <w:docPart w:val="E53CBD08425C441BA73A93D26D3E752A"/>
            </w:placeholder>
            <w:date w:fullDate="2021-09-23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14:paraId="7F200B5A" w14:textId="39549BD0" w:rsidR="00A31FC5" w:rsidRPr="000559F1" w:rsidRDefault="00AA59ED" w:rsidP="00AA59ED">
                <w:pPr>
                  <w:pStyle w:val="a8"/>
                  <w:jc w:val="right"/>
                  <w:rPr>
                    <w:rFonts w:ascii="맑은 고딕" w:eastAsia="맑은 고딕" w:hAnsi="맑은 고딕"/>
                  </w:rPr>
                </w:pPr>
                <w:r>
                  <w:rPr>
                    <w:rFonts w:ascii="맑은 고딕" w:eastAsia="맑은 고딕" w:hAnsi="맑은 고딕" w:hint="eastAsia"/>
                  </w:rPr>
                  <w:t>20</w:t>
                </w:r>
                <w:r w:rsidR="006C76C6">
                  <w:rPr>
                    <w:rFonts w:ascii="맑은 고딕" w:eastAsia="맑은 고딕" w:hAnsi="맑은 고딕" w:hint="eastAsia"/>
                  </w:rPr>
                  <w:t>2</w:t>
                </w:r>
                <w:r w:rsidR="00DD1665">
                  <w:rPr>
                    <w:rFonts w:ascii="맑은 고딕" w:eastAsia="맑은 고딕" w:hAnsi="맑은 고딕" w:hint="eastAsia"/>
                  </w:rPr>
                  <w:t>1</w:t>
                </w:r>
                <w:r>
                  <w:rPr>
                    <w:rFonts w:ascii="맑은 고딕" w:eastAsia="맑은 고딕" w:hAnsi="맑은 고딕" w:hint="eastAsia"/>
                  </w:rPr>
                  <w:t>-0</w:t>
                </w:r>
                <w:r w:rsidR="00DD1665">
                  <w:rPr>
                    <w:rFonts w:ascii="맑은 고딕" w:eastAsia="맑은 고딕" w:hAnsi="맑은 고딕" w:hint="eastAsia"/>
                  </w:rPr>
                  <w:t>9</w:t>
                </w:r>
                <w:r>
                  <w:rPr>
                    <w:rFonts w:ascii="맑은 고딕" w:eastAsia="맑은 고딕" w:hAnsi="맑은 고딕" w:hint="eastAsia"/>
                  </w:rPr>
                  <w:t>-</w:t>
                </w:r>
                <w:r w:rsidR="00DD1665">
                  <w:rPr>
                    <w:rFonts w:ascii="맑은 고딕" w:eastAsia="맑은 고딕" w:hAnsi="맑은 고딕"/>
                  </w:rPr>
                  <w:t>23</w:t>
                </w:r>
              </w:p>
            </w:tc>
          </w:sdtContent>
        </w:sdt>
      </w:tr>
    </w:tbl>
    <w:p w14:paraId="0E6A04B8" w14:textId="77777777" w:rsidR="00A31FC5" w:rsidRPr="000559F1" w:rsidRDefault="00A31FC5">
      <w:pPr>
        <w:rPr>
          <w:rFonts w:ascii="맑은 고딕" w:eastAsia="맑은 고딕" w:hAnsi="맑은 고딕"/>
        </w:rPr>
      </w:pPr>
    </w:p>
    <w:tbl>
      <w:tblPr>
        <w:tblW w:w="5000" w:type="pct"/>
        <w:tblLook w:val="04A0" w:firstRow="1" w:lastRow="0" w:firstColumn="1" w:lastColumn="0" w:noHBand="0" w:noVBand="1"/>
        <w:tblDescription w:val="Billing and shipping info table"/>
      </w:tblPr>
      <w:tblGrid>
        <w:gridCol w:w="1843"/>
        <w:gridCol w:w="7370"/>
        <w:gridCol w:w="867"/>
      </w:tblGrid>
      <w:tr w:rsidR="00A31FC5" w:rsidRPr="000559F1" w14:paraId="21207C03" w14:textId="77777777" w:rsidTr="00E166A8">
        <w:tc>
          <w:tcPr>
            <w:tcW w:w="914" w:type="pct"/>
            <w:tcBorders>
              <w:top w:val="single" w:sz="4" w:space="0" w:color="7E97AD" w:themeColor="accent1"/>
            </w:tcBorders>
          </w:tcPr>
          <w:p w14:paraId="1443CCD4" w14:textId="77777777" w:rsidR="00A31FC5" w:rsidRPr="006724EA" w:rsidRDefault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문서번호</w:t>
            </w:r>
            <w:r w:rsidR="000222EB" w:rsidRPr="006724EA">
              <w:rPr>
                <w:rFonts w:ascii="맑은 고딕" w:eastAsia="맑은 고딕" w:hAnsi="맑은 고딕" w:hint="eastAsia"/>
                <w:sz w:val="24"/>
                <w:szCs w:val="24"/>
              </w:rPr>
              <w:br/>
            </w: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수신</w:t>
            </w:r>
            <w:r w:rsidR="000222EB" w:rsidRPr="006724EA">
              <w:rPr>
                <w:rFonts w:ascii="맑은 고딕" w:eastAsia="맑은 고딕" w:hAnsi="맑은 고딕" w:hint="eastAsia"/>
                <w:sz w:val="24"/>
                <w:szCs w:val="24"/>
              </w:rPr>
              <w:br/>
            </w:r>
            <w:r w:rsidR="006724EA"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참조</w:t>
            </w:r>
          </w:p>
          <w:p w14:paraId="0815AD85" w14:textId="77777777" w:rsidR="00A31FC5" w:rsidRPr="006724EA" w:rsidRDefault="006724EA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제목</w:t>
            </w:r>
          </w:p>
        </w:tc>
        <w:tc>
          <w:tcPr>
            <w:tcW w:w="3656" w:type="pct"/>
            <w:tcBorders>
              <w:top w:val="single" w:sz="4" w:space="0" w:color="7E97AD" w:themeColor="accent1"/>
            </w:tcBorders>
          </w:tcPr>
          <w:p w14:paraId="42AE8C40" w14:textId="7081AEE3" w:rsidR="00A31FC5" w:rsidRPr="006724EA" w:rsidRDefault="00B17603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20</w:t>
            </w:r>
            <w:r w:rsidR="006C76C6">
              <w:rPr>
                <w:rFonts w:ascii="맑은 고딕" w:eastAsia="맑은 고딕" w:hAnsi="맑은 고딕"/>
                <w:sz w:val="24"/>
                <w:szCs w:val="24"/>
              </w:rPr>
              <w:t>2</w:t>
            </w:r>
            <w:r w:rsidR="00E166A8">
              <w:rPr>
                <w:rFonts w:ascii="맑은 고딕" w:eastAsia="맑은 고딕" w:hAnsi="맑은 고딕"/>
                <w:sz w:val="24"/>
                <w:szCs w:val="24"/>
              </w:rPr>
              <w:t>1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-001</w:t>
            </w:r>
            <w:r w:rsidR="00AA59ED"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호</w:t>
            </w:r>
          </w:p>
          <w:p w14:paraId="3D475149" w14:textId="5A61D387" w:rsidR="006724EA" w:rsidRPr="006724EA" w:rsidRDefault="00E166A8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주식회사 나래엔터프라이즈</w:t>
            </w:r>
          </w:p>
          <w:p w14:paraId="740635C8" w14:textId="77777777" w:rsidR="006724EA" w:rsidRPr="006724EA" w:rsidRDefault="006724EA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2D4A38D0" w14:textId="50DF892B" w:rsidR="006724EA" w:rsidRPr="00865DD3" w:rsidRDefault="00E166A8" w:rsidP="00AA59ED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현대 테라타워 </w:t>
            </w: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 xml:space="preserve">DMC </w:t>
            </w: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지식산업센터 </w:t>
            </w: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 xml:space="preserve">B626 </w:t>
            </w: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분양권 전매</w:t>
            </w:r>
            <w:r w:rsidR="006C76C6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 확인 공문</w:t>
            </w:r>
          </w:p>
        </w:tc>
        <w:tc>
          <w:tcPr>
            <w:tcW w:w="430" w:type="pct"/>
            <w:tcBorders>
              <w:top w:val="single" w:sz="4" w:space="0" w:color="7E97AD" w:themeColor="accent1"/>
            </w:tcBorders>
          </w:tcPr>
          <w:p w14:paraId="1372407B" w14:textId="77777777" w:rsidR="00A31FC5" w:rsidRPr="000559F1" w:rsidRDefault="00A31FC5" w:rsidP="00AA59ED">
            <w:pPr>
              <w:rPr>
                <w:rFonts w:ascii="맑은 고딕" w:eastAsia="맑은 고딕" w:hAnsi="맑은 고딕"/>
              </w:rPr>
            </w:pPr>
          </w:p>
        </w:tc>
      </w:tr>
    </w:tbl>
    <w:p w14:paraId="764243F2" w14:textId="77777777" w:rsidR="00A31FC5" w:rsidRDefault="0056071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DF11C" wp14:editId="28976CF4">
                <wp:simplePos x="0" y="0"/>
                <wp:positionH relativeFrom="column">
                  <wp:posOffset>47624</wp:posOffset>
                </wp:positionH>
                <wp:positionV relativeFrom="paragraph">
                  <wp:posOffset>135890</wp:posOffset>
                </wp:positionV>
                <wp:extent cx="6353175" cy="0"/>
                <wp:effectExtent l="0" t="0" r="28575" b="1905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EFDB1" id="직선 연결선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10.7pt" to="7in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" strokecolor="#748fa7 [3044]"/>
            </w:pict>
          </mc:Fallback>
        </mc:AlternateContent>
      </w:r>
    </w:p>
    <w:p w14:paraId="794E5811" w14:textId="77777777" w:rsidR="00E166A8" w:rsidRPr="00E166A8" w:rsidRDefault="00E166A8" w:rsidP="00E166A8">
      <w:pPr>
        <w:widowControl w:val="0"/>
        <w:wordWrap w:val="0"/>
        <w:autoSpaceDE w:val="0"/>
        <w:autoSpaceDN w:val="0"/>
        <w:spacing w:before="0" w:after="0" w:line="384" w:lineRule="auto"/>
        <w:jc w:val="both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 xml:space="preserve">수 신 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 xml:space="preserve">: 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>주식회사 나래엔터프라이즈</w:t>
      </w:r>
    </w:p>
    <w:p w14:paraId="798687CD" w14:textId="77777777" w:rsidR="00E166A8" w:rsidRPr="00E166A8" w:rsidRDefault="00E166A8" w:rsidP="00E166A8">
      <w:pPr>
        <w:widowControl w:val="0"/>
        <w:wordWrap w:val="0"/>
        <w:autoSpaceDE w:val="0"/>
        <w:autoSpaceDN w:val="0"/>
        <w:spacing w:before="0" w:after="0" w:line="384" w:lineRule="auto"/>
        <w:jc w:val="both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 xml:space="preserve">1. 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>귀사의 무궁한 발전을 기원합니다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>.</w:t>
      </w:r>
    </w:p>
    <w:p w14:paraId="217BB377" w14:textId="77777777" w:rsidR="00E166A8" w:rsidRPr="00E166A8" w:rsidRDefault="00E166A8" w:rsidP="00E166A8">
      <w:pPr>
        <w:widowControl w:val="0"/>
        <w:wordWrap w:val="0"/>
        <w:autoSpaceDE w:val="0"/>
        <w:autoSpaceDN w:val="0"/>
        <w:spacing w:before="0" w:after="0" w:line="384" w:lineRule="auto"/>
        <w:jc w:val="both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 xml:space="preserve">2. 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>당사가 수행 중인 현대테라타워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 xml:space="preserve">DMC 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 xml:space="preserve">지식산업센터 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>B-626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>호를 양도인과 양수인의 요청으로 아래와 같이 분양 계약에 대한 권리의무 승계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>(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>명의변경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>)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>을 진행하고자 하오니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 xml:space="preserve">, 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>원활한 업무처리가 될 수 있도록 협조 부탁드립니다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>.</w:t>
      </w:r>
    </w:p>
    <w:p w14:paraId="20C297D2" w14:textId="24B1A477" w:rsidR="00E166A8" w:rsidRPr="00E166A8" w:rsidRDefault="00E166A8" w:rsidP="00E166A8">
      <w:pPr>
        <w:widowControl w:val="0"/>
        <w:autoSpaceDE w:val="0"/>
        <w:autoSpaceDN w:val="0"/>
        <w:spacing w:before="0" w:after="0" w:line="384" w:lineRule="auto"/>
        <w:ind w:firstLineChars="1800" w:firstLine="4320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r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-</w:t>
      </w:r>
      <w:r>
        <w:rPr>
          <w:rFonts w:asciiTheme="minorEastAsia" w:hAnsiTheme="minorEastAsia" w:cs="굴림"/>
          <w:color w:val="000000"/>
          <w:kern w:val="0"/>
          <w:sz w:val="24"/>
          <w:szCs w:val="24"/>
        </w:rPr>
        <w:t xml:space="preserve"> </w:t>
      </w:r>
      <w:r w:rsidRPr="00E166A8">
        <w:rPr>
          <w:rFonts w:asciiTheme="minorEastAsia" w:hAnsiTheme="minorEastAsia" w:cs="굴림"/>
          <w:color w:val="000000"/>
          <w:kern w:val="0"/>
          <w:sz w:val="24"/>
          <w:szCs w:val="24"/>
        </w:rPr>
        <w:t xml:space="preserve">아 래 </w:t>
      </w:r>
      <w:r w:rsidRPr="00E166A8">
        <w:rPr>
          <w:rFonts w:asciiTheme="minorEastAsia" w:hAnsiTheme="minorEastAsia" w:cs="함초롬바탕" w:hint="eastAsia"/>
          <w:color w:val="000000"/>
          <w:kern w:val="0"/>
          <w:sz w:val="24"/>
          <w:szCs w:val="24"/>
        </w:rPr>
        <w:t xml:space="preserve">- 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644"/>
        <w:gridCol w:w="1399"/>
        <w:gridCol w:w="2797"/>
        <w:gridCol w:w="1398"/>
      </w:tblGrid>
      <w:tr w:rsidR="00E166A8" w:rsidRPr="00E166A8" w14:paraId="3E30C68C" w14:textId="77777777" w:rsidTr="00E166A8">
        <w:trPr>
          <w:trHeight w:val="426"/>
        </w:trPr>
        <w:tc>
          <w:tcPr>
            <w:tcW w:w="13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823BC9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호실</w:t>
            </w:r>
          </w:p>
        </w:tc>
        <w:tc>
          <w:tcPr>
            <w:tcW w:w="3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C6935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양도인</w:t>
            </w:r>
          </w:p>
        </w:tc>
        <w:tc>
          <w:tcPr>
            <w:tcW w:w="279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CF244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양수인</w:t>
            </w:r>
          </w:p>
        </w:tc>
        <w:tc>
          <w:tcPr>
            <w:tcW w:w="13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06F6A3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비고</w:t>
            </w:r>
          </w:p>
        </w:tc>
      </w:tr>
      <w:tr w:rsidR="00E166A8" w:rsidRPr="00E166A8" w14:paraId="4FA7293A" w14:textId="77777777" w:rsidTr="00E166A8">
        <w:trPr>
          <w:trHeight w:val="42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3DC219" w14:textId="77777777" w:rsidR="00E166A8" w:rsidRPr="00E166A8" w:rsidRDefault="00E166A8" w:rsidP="00E166A8">
            <w:pPr>
              <w:spacing w:before="0" w:after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C1FBD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상호명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A4371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대표자</w:t>
            </w:r>
          </w:p>
        </w:tc>
        <w:tc>
          <w:tcPr>
            <w:tcW w:w="279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7C60AA" w14:textId="6CE01DCA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9531E0" w14:textId="77777777" w:rsidR="00E166A8" w:rsidRPr="00E166A8" w:rsidRDefault="00E166A8" w:rsidP="00E166A8">
            <w:pPr>
              <w:spacing w:before="0" w:after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E166A8" w:rsidRPr="00E166A8" w14:paraId="4341AA4C" w14:textId="77777777" w:rsidTr="00E166A8">
        <w:trPr>
          <w:trHeight w:val="426"/>
        </w:trPr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E58184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B-626</w:t>
            </w: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호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690ED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㈜티에스앤코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2A41F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오태균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11EA3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66A8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정수영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116BA" w14:textId="77777777" w:rsidR="00E166A8" w:rsidRPr="00E166A8" w:rsidRDefault="00E166A8" w:rsidP="00E166A8">
            <w:pPr>
              <w:widowControl w:val="0"/>
              <w:autoSpaceDE w:val="0"/>
              <w:autoSpaceDN w:val="0"/>
              <w:spacing w:before="0"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14:paraId="3C4A32B1" w14:textId="6363DBB0" w:rsidR="006724EA" w:rsidRDefault="00F04BBA">
      <w:pPr>
        <w:rPr>
          <w:rFonts w:ascii="맑은 고딕" w:eastAsia="맑은 고딕" w:hAnsi="맑은 고딕"/>
          <w:sz w:val="24"/>
          <w:szCs w:val="24"/>
        </w:rPr>
      </w:pPr>
      <w:r w:rsidRPr="00E166A8">
        <w:rPr>
          <w:rFonts w:asciiTheme="minorEastAsia" w:hAnsiTheme="minorEastAs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3BA5CE" wp14:editId="0F54AF86">
                <wp:simplePos x="0" y="0"/>
                <wp:positionH relativeFrom="column">
                  <wp:posOffset>5086350</wp:posOffset>
                </wp:positionH>
                <wp:positionV relativeFrom="paragraph">
                  <wp:posOffset>166370</wp:posOffset>
                </wp:positionV>
                <wp:extent cx="1152525" cy="102108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B150C" w14:textId="35C1D9EC" w:rsidR="00F04BBA" w:rsidRDefault="00F04B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BA5CE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400.5pt;margin-top:13.1pt;width:90.75pt;height:8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" filled="f" stroked="f">
                <v:textbox>
                  <w:txbxContent>
                    <w:p w14:paraId="502B150C" w14:textId="35C1D9EC" w:rsidR="00F04BBA" w:rsidRDefault="00F04BBA"/>
                  </w:txbxContent>
                </v:textbox>
                <w10:wrap type="square"/>
              </v:shape>
            </w:pict>
          </mc:Fallback>
        </mc:AlternateContent>
      </w:r>
    </w:p>
    <w:p w14:paraId="08EFD345" w14:textId="77777777" w:rsidR="00E166A8" w:rsidRPr="0086252F" w:rsidRDefault="00E166A8">
      <w:pPr>
        <w:rPr>
          <w:rFonts w:ascii="맑은 고딕" w:eastAsia="맑은 고딕" w:hAnsi="맑은 고딕"/>
          <w:sz w:val="24"/>
          <w:szCs w:val="24"/>
        </w:rPr>
      </w:pPr>
    </w:p>
    <w:p w14:paraId="05877F5B" w14:textId="633B16A2" w:rsidR="006724EA" w:rsidRPr="00E166A8" w:rsidRDefault="00865DD3" w:rsidP="00E166A8">
      <w:pPr>
        <w:jc w:val="center"/>
        <w:rPr>
          <w:rFonts w:ascii="맑은 고딕" w:eastAsia="맑은 고딕" w:hAnsi="맑은 고딕"/>
          <w:sz w:val="30"/>
          <w:szCs w:val="30"/>
        </w:rPr>
      </w:pPr>
      <w:r w:rsidRPr="00E166A8">
        <w:rPr>
          <w:rFonts w:ascii="맑은 고딕" w:eastAsia="맑은 고딕" w:hAnsi="맑은 고딕" w:hint="eastAsia"/>
          <w:sz w:val="30"/>
          <w:szCs w:val="30"/>
        </w:rPr>
        <w:t xml:space="preserve">주식회사 티에스앤코 </w:t>
      </w:r>
      <w:r w:rsidR="00F04BBA" w:rsidRPr="00E166A8">
        <w:rPr>
          <w:rFonts w:ascii="맑은 고딕" w:eastAsia="맑은 고딕" w:hAnsi="맑은 고딕"/>
          <w:sz w:val="30"/>
          <w:szCs w:val="30"/>
        </w:rPr>
        <w:t xml:space="preserve">    </w:t>
      </w:r>
      <w:r w:rsidRPr="00E166A8">
        <w:rPr>
          <w:rFonts w:ascii="맑은 고딕" w:eastAsia="맑은 고딕" w:hAnsi="맑은 고딕" w:hint="eastAsia"/>
          <w:sz w:val="30"/>
          <w:szCs w:val="30"/>
        </w:rPr>
        <w:t>대표</w:t>
      </w:r>
      <w:r w:rsidR="00E166A8" w:rsidRPr="00E166A8">
        <w:rPr>
          <w:rFonts w:ascii="맑은 고딕" w:eastAsia="맑은 고딕" w:hAnsi="맑은 고딕" w:hint="eastAsia"/>
          <w:sz w:val="30"/>
          <w:szCs w:val="30"/>
        </w:rPr>
        <w:t>이사</w:t>
      </w:r>
      <w:r w:rsidRPr="00E166A8">
        <w:rPr>
          <w:rFonts w:ascii="맑은 고딕" w:eastAsia="맑은 고딕" w:hAnsi="맑은 고딕" w:hint="eastAsia"/>
          <w:sz w:val="30"/>
          <w:szCs w:val="30"/>
        </w:rPr>
        <w:t xml:space="preserve"> 오태균</w:t>
      </w:r>
    </w:p>
    <w:p w14:paraId="7B7D06E1" w14:textId="77777777" w:rsidR="006724EA" w:rsidRPr="00F04BBA" w:rsidRDefault="006724EA">
      <w:pPr>
        <w:rPr>
          <w:rFonts w:ascii="맑은 고딕" w:eastAsia="맑은 고딕" w:hAnsi="맑은 고딕"/>
        </w:rPr>
      </w:pPr>
    </w:p>
    <w:sectPr w:rsidR="006724EA" w:rsidRPr="00F04BBA">
      <w:headerReference w:type="default" r:id="rId10"/>
      <w:footerReference w:type="default" r:id="rId11"/>
      <w:headerReference w:type="first" r:id="rId12"/>
      <w:pgSz w:w="12240" w:h="15840" w:code="1"/>
      <w:pgMar w:top="2736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1F38" w14:textId="77777777" w:rsidR="007B28D4" w:rsidRDefault="007B28D4">
      <w:pPr>
        <w:spacing w:before="0" w:after="0"/>
      </w:pPr>
      <w:r>
        <w:separator/>
      </w:r>
    </w:p>
  </w:endnote>
  <w:endnote w:type="continuationSeparator" w:id="0">
    <w:p w14:paraId="6129F6E6" w14:textId="77777777" w:rsidR="007B28D4" w:rsidRDefault="007B28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B5BD" w14:textId="77777777" w:rsidR="00A31FC5" w:rsidRDefault="000222EB">
    <w:pPr>
      <w:pStyle w:val="a4"/>
    </w:pPr>
    <w:r>
      <w:rPr>
        <w:lang w:val="ko-KR"/>
      </w:rPr>
      <w:t>페이지</w:t>
    </w:r>
    <w:r>
      <w:rPr>
        <w:lang w:val="ko-KR"/>
      </w:rPr>
      <w:t xml:space="preserve"> </w:t>
    </w:r>
    <w:r>
      <w:fldChar w:fldCharType="begin"/>
    </w:r>
    <w:r>
      <w:instrText>page</w:instrText>
    </w:r>
    <w:r>
      <w:fldChar w:fldCharType="separate"/>
    </w:r>
    <w:r w:rsidR="00F04BB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38E74" w14:textId="77777777" w:rsidR="007B28D4" w:rsidRDefault="007B28D4">
      <w:pPr>
        <w:spacing w:before="0" w:after="0"/>
      </w:pPr>
      <w:r>
        <w:separator/>
      </w:r>
    </w:p>
  </w:footnote>
  <w:footnote w:type="continuationSeparator" w:id="0">
    <w:p w14:paraId="7CA89BF2" w14:textId="77777777" w:rsidR="007B28D4" w:rsidRDefault="007B28D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EndPr/>
    <w:sdtContent>
      <w:p w14:paraId="62346751" w14:textId="77777777" w:rsidR="00A31FC5" w:rsidRDefault="000222EB">
        <w:pPr>
          <w:pStyle w:val="a3"/>
        </w:pPr>
        <w:r>
          <w:rPr>
            <w:noProof/>
          </w:rPr>
          <w:drawing>
            <wp:inline distT="0" distB="0" distL="0" distR="0" wp14:anchorId="0C993D9A" wp14:editId="2FDF2A07">
              <wp:extent cx="562615" cy="139073"/>
              <wp:effectExtent l="0" t="0" r="8890" b="0"/>
              <wp:docPr id="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2615" cy="1390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5020"/>
      <w:gridCol w:w="5060"/>
    </w:tblGrid>
    <w:tr w:rsidR="006C76C6" w:rsidRPr="000559F1" w14:paraId="7139F2F6" w14:textId="77777777">
      <w:tc>
        <w:tcPr>
          <w:tcW w:w="5148" w:type="dxa"/>
        </w:tcPr>
        <w:p w14:paraId="331FE775" w14:textId="77777777" w:rsidR="00A31FC5" w:rsidRPr="000559F1" w:rsidRDefault="00AA59ED">
          <w:pPr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t xml:space="preserve">㈜ </w:t>
          </w:r>
          <w:r>
            <w:rPr>
              <w:rFonts w:ascii="맑은 고딕" w:eastAsia="맑은 고딕" w:hAnsi="맑은 고딕" w:hint="eastAsia"/>
            </w:rPr>
            <w:t>티에스앤코</w:t>
          </w:r>
        </w:p>
        <w:p w14:paraId="69FF3178" w14:textId="26A66889" w:rsidR="00A31FC5" w:rsidRPr="000559F1" w:rsidRDefault="00AA59ED">
          <w:pPr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 xml:space="preserve">서울시 </w:t>
          </w:r>
          <w:r w:rsidR="006C76C6">
            <w:rPr>
              <w:rFonts w:ascii="맑은 고딕" w:eastAsia="맑은 고딕" w:hAnsi="맑은 고딕" w:hint="eastAsia"/>
            </w:rPr>
            <w:t>마포</w:t>
          </w:r>
          <w:r>
            <w:rPr>
              <w:rFonts w:ascii="맑은 고딕" w:eastAsia="맑은 고딕" w:hAnsi="맑은 고딕" w:hint="eastAsia"/>
            </w:rPr>
            <w:t xml:space="preserve">구 </w:t>
          </w:r>
          <w:r w:rsidR="006C76C6">
            <w:rPr>
              <w:rFonts w:ascii="맑은 고딕" w:eastAsia="맑은 고딕" w:hAnsi="맑은 고딕" w:hint="eastAsia"/>
            </w:rPr>
            <w:t>마포</w:t>
          </w:r>
          <w:r>
            <w:rPr>
              <w:rFonts w:ascii="맑은 고딕" w:eastAsia="맑은 고딕" w:hAnsi="맑은 고딕" w:hint="eastAsia"/>
            </w:rPr>
            <w:t xml:space="preserve">대로 </w:t>
          </w:r>
          <w:r w:rsidR="006C76C6">
            <w:rPr>
              <w:rFonts w:ascii="맑은 고딕" w:eastAsia="맑은 고딕" w:hAnsi="맑은 고딕"/>
            </w:rPr>
            <w:t>49</w:t>
          </w:r>
          <w:r>
            <w:rPr>
              <w:rFonts w:ascii="맑은 고딕" w:eastAsia="맑은 고딕" w:hAnsi="맑은 고딕" w:hint="eastAsia"/>
            </w:rPr>
            <w:t>,</w:t>
          </w:r>
          <w:r>
            <w:rPr>
              <w:rFonts w:ascii="맑은 고딕" w:eastAsia="맑은 고딕" w:hAnsi="맑은 고딕"/>
            </w:rPr>
            <w:t xml:space="preserve"> </w:t>
          </w:r>
          <w:r w:rsidR="006C76C6">
            <w:rPr>
              <w:rFonts w:ascii="맑은 고딕" w:eastAsia="맑은 고딕" w:hAnsi="맑은 고딕" w:hint="eastAsia"/>
            </w:rPr>
            <w:t xml:space="preserve">성우빌딩 </w:t>
          </w:r>
          <w:r w:rsidR="006C76C6">
            <w:rPr>
              <w:rFonts w:ascii="맑은 고딕" w:eastAsia="맑은 고딕" w:hAnsi="맑은 고딕"/>
            </w:rPr>
            <w:t>502</w:t>
          </w:r>
          <w:r>
            <w:rPr>
              <w:rFonts w:ascii="맑은 고딕" w:eastAsia="맑은 고딕" w:hAnsi="맑은 고딕" w:hint="eastAsia"/>
            </w:rPr>
            <w:t>호</w:t>
          </w:r>
        </w:p>
        <w:p w14:paraId="7E19AABF" w14:textId="0A955FF9" w:rsidR="00A31FC5" w:rsidRPr="000559F1" w:rsidRDefault="000222EB" w:rsidP="00AA59ED">
          <w:pPr>
            <w:rPr>
              <w:rFonts w:ascii="맑은 고딕" w:eastAsia="맑은 고딕" w:hAnsi="맑은 고딕"/>
            </w:rPr>
          </w:pPr>
          <w:r w:rsidRPr="000559F1">
            <w:rPr>
              <w:rStyle w:val="a6"/>
              <w:rFonts w:ascii="맑은 고딕" w:eastAsia="맑은 고딕" w:hAnsi="맑은 고딕" w:hint="eastAsia"/>
              <w:lang w:val="ko-KR"/>
            </w:rPr>
            <w:t>전화 번호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6C76C6">
            <w:rPr>
              <w:rFonts w:ascii="맑은 고딕" w:eastAsia="맑은 고딕" w:hAnsi="맑은 고딕"/>
            </w:rPr>
            <w:t>02</w:t>
          </w:r>
          <w:r w:rsidR="00AA59ED">
            <w:rPr>
              <w:rFonts w:ascii="맑은 고딕" w:eastAsia="맑은 고딕" w:hAnsi="맑은 고딕"/>
            </w:rPr>
            <w:t>-</w:t>
          </w:r>
          <w:r w:rsidR="006C76C6">
            <w:rPr>
              <w:rFonts w:ascii="맑은 고딕" w:eastAsia="맑은 고딕" w:hAnsi="맑은 고딕"/>
            </w:rPr>
            <w:t>702</w:t>
          </w:r>
          <w:r w:rsidR="00AA59ED">
            <w:rPr>
              <w:rFonts w:ascii="맑은 고딕" w:eastAsia="맑은 고딕" w:hAnsi="맑은 고딕"/>
            </w:rPr>
            <w:t>-</w:t>
          </w:r>
          <w:r w:rsidR="006C76C6">
            <w:rPr>
              <w:rFonts w:ascii="맑은 고딕" w:eastAsia="맑은 고딕" w:hAnsi="맑은 고딕"/>
            </w:rPr>
            <w:t>0052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AF13B7">
            <w:rPr>
              <w:rFonts w:ascii="맑은 고딕" w:eastAsia="맑은 고딕" w:hAnsi="맑은 고딕"/>
              <w:lang w:val="ko-KR"/>
            </w:rPr>
            <w:t xml:space="preserve"> 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Pr="000559F1">
            <w:rPr>
              <w:rStyle w:val="a6"/>
              <w:rFonts w:ascii="맑은 고딕" w:eastAsia="맑은 고딕" w:hAnsi="맑은 고딕" w:hint="eastAsia"/>
              <w:lang w:val="ko-KR"/>
            </w:rPr>
            <w:t>팩스 번호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AA59ED">
            <w:rPr>
              <w:rFonts w:ascii="맑은 고딕" w:eastAsia="맑은 고딕" w:hAnsi="맑은 고딕"/>
            </w:rPr>
            <w:t>02-</w:t>
          </w:r>
          <w:r w:rsidR="006C76C6">
            <w:rPr>
              <w:rFonts w:ascii="맑은 고딕" w:eastAsia="맑은 고딕" w:hAnsi="맑은 고딕"/>
            </w:rPr>
            <w:t>702</w:t>
          </w:r>
          <w:r w:rsidR="00AA59ED">
            <w:rPr>
              <w:rFonts w:ascii="맑은 고딕" w:eastAsia="맑은 고딕" w:hAnsi="맑은 고딕"/>
            </w:rPr>
            <w:t>-</w:t>
          </w:r>
          <w:r w:rsidR="006C76C6">
            <w:rPr>
              <w:rFonts w:ascii="맑은 고딕" w:eastAsia="맑은 고딕" w:hAnsi="맑은 고딕"/>
            </w:rPr>
            <w:t>0052</w:t>
          </w:r>
        </w:p>
      </w:tc>
      <w:tc>
        <w:tcPr>
          <w:tcW w:w="5148" w:type="dxa"/>
        </w:tcPr>
        <w:sdt>
          <w:sdtPr>
            <w:rPr>
              <w:rFonts w:ascii="맑은 고딕" w:eastAsia="맑은 고딕" w:hAnsi="맑은 고딕" w:hint="eastAsia"/>
              <w:noProof/>
            </w:rPr>
            <w:alias w:val="로고를 바꾸려면 오른쪽에 있는 아이콘을 클릭하세요."/>
            <w:tag w:val="로고를 바꾸려면 오른쪽에 있는 아이콘을 클릭하세요."/>
            <w:id w:val="-708340337"/>
            <w:dataBinding w:prefixMappings="xmlns:ns0='http://schemas.microsoft.com/pics' " w:xpath="/ns0:mappings[1]/ns0:picture[1]" w:storeItemID="{47E18979-C756-43FD-9D2A-15203E6A502A}"/>
            <w:picture/>
          </w:sdtPr>
          <w:sdtEndPr/>
          <w:sdtContent>
            <w:p w14:paraId="39B85FA4" w14:textId="603FE1C7" w:rsidR="00A31FC5" w:rsidRPr="000559F1" w:rsidRDefault="006C76C6">
              <w:pPr>
                <w:pStyle w:val="a3"/>
                <w:rPr>
                  <w:rFonts w:ascii="맑은 고딕" w:eastAsia="맑은 고딕" w:hAnsi="맑은 고딕"/>
                </w:rPr>
              </w:pPr>
              <w:r w:rsidRPr="006C76C6">
                <w:rPr>
                  <w:rFonts w:ascii="맑은 고딕" w:eastAsia="맑은 고딕" w:hAnsi="맑은 고딕"/>
                  <w:noProof/>
                </w:rPr>
                <w:drawing>
                  <wp:inline distT="0" distB="0" distL="0" distR="0" wp14:anchorId="0DC56743" wp14:editId="37DCE237">
                    <wp:extent cx="1419225" cy="352027"/>
                    <wp:effectExtent l="0" t="0" r="0" b="0"/>
                    <wp:docPr id="9" name="그림 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그림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07244" cy="44827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14:paraId="572AC625" w14:textId="77777777" w:rsidR="00A31FC5" w:rsidRPr="000559F1" w:rsidRDefault="00A31FC5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255"/>
    <w:multiLevelType w:val="hybridMultilevel"/>
    <w:tmpl w:val="B8E85676"/>
    <w:lvl w:ilvl="0" w:tplc="F1A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B97190"/>
    <w:multiLevelType w:val="hybridMultilevel"/>
    <w:tmpl w:val="7BF006AE"/>
    <w:lvl w:ilvl="0" w:tplc="14102DA4">
      <w:start w:val="2"/>
      <w:numFmt w:val="bullet"/>
      <w:lvlText w:val="-"/>
      <w:lvlJc w:val="left"/>
      <w:pPr>
        <w:ind w:left="42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440" w:hanging="400"/>
      </w:pPr>
      <w:rPr>
        <w:rFonts w:ascii="Wingdings" w:hAnsi="Wingdings" w:hint="default"/>
      </w:rPr>
    </w:lvl>
  </w:abstractNum>
  <w:abstractNum w:abstractNumId="2" w15:restartNumberingAfterBreak="0">
    <w:nsid w:val="43E5794C"/>
    <w:multiLevelType w:val="hybridMultilevel"/>
    <w:tmpl w:val="D180DAD4"/>
    <w:lvl w:ilvl="0" w:tplc="FE14028A">
      <w:start w:val="1"/>
      <w:numFmt w:val="decimal"/>
      <w:lvlText w:val="(%1)"/>
      <w:lvlJc w:val="left"/>
      <w:pPr>
        <w:ind w:left="11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3" w15:restartNumberingAfterBreak="0">
    <w:nsid w:val="63A16130"/>
    <w:multiLevelType w:val="hybridMultilevel"/>
    <w:tmpl w:val="07A22000"/>
    <w:lvl w:ilvl="0" w:tplc="5B8EEFD2">
      <w:start w:val="2"/>
      <w:numFmt w:val="bullet"/>
      <w:lvlText w:val="-"/>
      <w:lvlJc w:val="left"/>
      <w:pPr>
        <w:ind w:left="13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abstractNum w:abstractNumId="4" w15:restartNumberingAfterBreak="0">
    <w:nsid w:val="7F4853E9"/>
    <w:multiLevelType w:val="hybridMultilevel"/>
    <w:tmpl w:val="B96E36B4"/>
    <w:lvl w:ilvl="0" w:tplc="0030A4F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D320B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8ED5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40A6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9A32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CCF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E11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668F1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A657E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9ED"/>
    <w:rsid w:val="000222EB"/>
    <w:rsid w:val="000559F1"/>
    <w:rsid w:val="0016182E"/>
    <w:rsid w:val="002F6630"/>
    <w:rsid w:val="00396397"/>
    <w:rsid w:val="003F1467"/>
    <w:rsid w:val="00544213"/>
    <w:rsid w:val="0056071B"/>
    <w:rsid w:val="006724EA"/>
    <w:rsid w:val="006C76C6"/>
    <w:rsid w:val="007B28D4"/>
    <w:rsid w:val="007C460C"/>
    <w:rsid w:val="008016D1"/>
    <w:rsid w:val="0086252F"/>
    <w:rsid w:val="00865DD3"/>
    <w:rsid w:val="00984940"/>
    <w:rsid w:val="00A31FC5"/>
    <w:rsid w:val="00AA59ED"/>
    <w:rsid w:val="00AF13B7"/>
    <w:rsid w:val="00B17603"/>
    <w:rsid w:val="00C56F9B"/>
    <w:rsid w:val="00D235AC"/>
    <w:rsid w:val="00DD1665"/>
    <w:rsid w:val="00DE1DE6"/>
    <w:rsid w:val="00E166A8"/>
    <w:rsid w:val="00F04BBA"/>
    <w:rsid w:val="00FD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4CDB7"/>
  <w15:chartTrackingRefBased/>
  <w15:docId w15:val="{FA9DC0C8-0115-4F20-A22F-4875CA07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ko-KR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680"/>
        <w:tab w:val="right" w:pos="9360"/>
      </w:tabs>
      <w:jc w:val="right"/>
    </w:pPr>
  </w:style>
  <w:style w:type="character" w:customStyle="1" w:styleId="Char">
    <w:name w:val="머리글 Char"/>
    <w:basedOn w:val="a0"/>
    <w:link w:val="a3"/>
    <w:uiPriority w:val="99"/>
    <w:rPr>
      <w:kern w:val="20"/>
    </w:rPr>
  </w:style>
  <w:style w:type="paragraph" w:styleId="a4">
    <w:name w:val="footer"/>
    <w:basedOn w:val="a"/>
    <w:link w:val="Char0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Char0">
    <w:name w:val="바닥글 Char"/>
    <w:basedOn w:val="a0"/>
    <w:link w:val="a4"/>
    <w:uiPriority w:val="99"/>
    <w:rPr>
      <w:kern w:val="20"/>
    </w:rPr>
  </w:style>
  <w:style w:type="paragraph" w:styleId="a5">
    <w:name w:val="No Spacing"/>
    <w:link w:val="Char1"/>
    <w:uiPriority w:val="1"/>
    <w:qFormat/>
    <w:pPr>
      <w:spacing w:before="0" w:after="0"/>
    </w:pPr>
    <w:rPr>
      <w:szCs w:val="4"/>
    </w:rPr>
  </w:style>
  <w:style w:type="character" w:styleId="a6">
    <w:name w:val="Strong"/>
    <w:basedOn w:val="a0"/>
    <w:uiPriority w:val="1"/>
    <w:unhideWhenUsed/>
    <w:qFormat/>
    <w:rPr>
      <w:b/>
      <w:bCs/>
    </w:rPr>
  </w:style>
  <w:style w:type="character" w:customStyle="1" w:styleId="Char1">
    <w:name w:val="간격 없음 Char"/>
    <w:basedOn w:val="a0"/>
    <w:link w:val="a5"/>
    <w:uiPriority w:val="1"/>
    <w:rPr>
      <w:szCs w:val="4"/>
    </w:rPr>
  </w:style>
  <w:style w:type="table" w:customStyle="1" w:styleId="a7">
    <w:name w:val="표 눈금"/>
    <w:basedOn w:val="a1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Char2"/>
    <w:uiPriority w:val="10"/>
    <w:qFormat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Char2">
    <w:name w:val="제목 Char"/>
    <w:basedOn w:val="a0"/>
    <w:link w:val="a8"/>
    <w:uiPriority w:val="10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a9">
    <w:name w:val="개체 틀 텍스트"/>
    <w:basedOn w:val="a0"/>
    <w:uiPriority w:val="99"/>
    <w:semiHidden/>
    <w:rPr>
      <w:color w:val="808080"/>
    </w:rPr>
  </w:style>
  <w:style w:type="paragraph" w:styleId="aa">
    <w:name w:val="Closing"/>
    <w:basedOn w:val="a"/>
    <w:link w:val="Char3"/>
    <w:uiPriority w:val="99"/>
    <w:unhideWhenUsed/>
    <w:pPr>
      <w:spacing w:before="600" w:after="80"/>
    </w:pPr>
  </w:style>
  <w:style w:type="character" w:customStyle="1" w:styleId="Char3">
    <w:name w:val="맺음말 Char"/>
    <w:basedOn w:val="a0"/>
    <w:link w:val="aa"/>
    <w:uiPriority w:val="99"/>
    <w:rPr>
      <w:kern w:val="20"/>
    </w:rPr>
  </w:style>
  <w:style w:type="paragraph" w:customStyle="1" w:styleId="ab">
    <w:name w:val="표 제목"/>
    <w:basedOn w:val="a"/>
    <w:qFormat/>
    <w:rPr>
      <w:rFonts w:asciiTheme="majorHAnsi" w:hAnsiTheme="majorHAnsi" w:cstheme="majorHAnsi"/>
      <w:caps/>
      <w:color w:val="7E97AD" w:themeColor="accent1"/>
    </w:rPr>
  </w:style>
  <w:style w:type="table" w:customStyle="1" w:styleId="ac">
    <w:name w:val="송장 표"/>
    <w:basedOn w:val="a1"/>
    <w:uiPriority w:val="99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character" w:styleId="ad">
    <w:name w:val="Placeholder Text"/>
    <w:basedOn w:val="a0"/>
    <w:uiPriority w:val="99"/>
    <w:semiHidden/>
    <w:rsid w:val="000559F1"/>
    <w:rPr>
      <w:color w:val="808080"/>
    </w:rPr>
  </w:style>
  <w:style w:type="paragraph" w:styleId="ae">
    <w:name w:val="List Paragraph"/>
    <w:basedOn w:val="a"/>
    <w:uiPriority w:val="34"/>
    <w:qFormat/>
    <w:rsid w:val="0086252F"/>
    <w:pPr>
      <w:ind w:leftChars="400" w:left="800"/>
    </w:pPr>
  </w:style>
  <w:style w:type="paragraph" w:customStyle="1" w:styleId="af">
    <w:name w:val="바탕글"/>
    <w:basedOn w:val="a"/>
    <w:rsid w:val="00E166A8"/>
    <w:pPr>
      <w:widowControl w:val="0"/>
      <w:wordWrap w:val="0"/>
      <w:autoSpaceDE w:val="0"/>
      <w:autoSpaceDN w:val="0"/>
      <w:spacing w:before="0" w:after="0" w:line="384" w:lineRule="auto"/>
      <w:jc w:val="both"/>
      <w:textAlignment w:val="baseline"/>
    </w:pPr>
    <w:rPr>
      <w:rFonts w:ascii="굴림" w:eastAsia="굴림" w:hAnsi="굴림" w:cs="굴림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kok\AppData\Roaming\Microsoft\Templates\&#49569;&#51109;(&#44592;&#4837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3CBD08425C441BA73A93D26D3E752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707A2E4-1494-45E8-83E3-CCB5569C1EDF}"/>
      </w:docPartPr>
      <w:docPartBody>
        <w:p w:rsidR="006A6520" w:rsidRDefault="00E25A93">
          <w:pPr>
            <w:pStyle w:val="E53CBD08425C441BA73A93D26D3E752A"/>
          </w:pPr>
          <w:r w:rsidRPr="000559F1">
            <w:rPr>
              <w:rFonts w:ascii="맑은 고딕" w:eastAsia="맑은 고딕" w:hAnsi="맑은 고딕" w:hint="eastAsia"/>
              <w:lang w:val="ko-KR"/>
            </w:rPr>
            <w:t>[날짜 선택]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01B"/>
    <w:rsid w:val="006A6520"/>
    <w:rsid w:val="00791874"/>
    <w:rsid w:val="00C4501B"/>
    <w:rsid w:val="00D30365"/>
    <w:rsid w:val="00E123EC"/>
    <w:rsid w:val="00E25A93"/>
    <w:rsid w:val="00F6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53CBD08425C441BA73A93D26D3E752A">
    <w:name w:val="E53CBD08425C441BA73A93D26D3E752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appings xmlns="http://schemas.microsoft.com/pics">
  <picture>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</picture>
</mapping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2.xml><?xml version="1.0" encoding="utf-8"?>
<ds:datastoreItem xmlns:ds="http://schemas.openxmlformats.org/officeDocument/2006/customXml" ds:itemID="{CBB87D7D-49D6-40A8-A680-1E0D3A4F63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851A3-EDA1-44C7-B7A5-0D821E3E7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송장(기본).dotx</Template>
  <TotalTime>55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keywords/>
  <cp:lastModifiedBy>oh ted</cp:lastModifiedBy>
  <cp:revision>14</cp:revision>
  <cp:lastPrinted>2021-09-23T01:34:00Z</cp:lastPrinted>
  <dcterms:created xsi:type="dcterms:W3CDTF">2018-04-18T05:45:00Z</dcterms:created>
  <dcterms:modified xsi:type="dcterms:W3CDTF">2021-09-23T01:37:00Z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